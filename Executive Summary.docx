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23203620" w:rsidR="009000CE" w:rsidRDefault="00E55DA6" w:rsidP="00ED34AE">
                <w:pPr>
                  <w:pStyle w:val="Title"/>
                </w:pPr>
                <w:r>
                  <w:t>NSW Penalty Data Tool:</w:t>
                </w:r>
                <w:r w:rsidR="00184AA9">
                  <w:t xml:space="preserve"> </w:t>
                </w:r>
                <w:r w:rsidR="00ED34AE"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2EC974D8" w14:textId="77777777" w:rsidR="00E55DA6" w:rsidRDefault="00E55DA6" w:rsidP="00E55DA6">
            <w:pPr>
              <w:pStyle w:val="Heading3"/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 xml:space="preserve">Brianne Byer </w:t>
            </w:r>
            <w:r w:rsidRPr="00E55DA6"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>s5175100</w:t>
            </w:r>
          </w:p>
          <w:p w14:paraId="77B2B9B8" w14:textId="77777777" w:rsidR="00E55DA6" w:rsidRDefault="00E55DA6" w:rsidP="00E55DA6">
            <w:pPr>
              <w:pStyle w:val="Heading3"/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E55DA6"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>Wonwoo</w:t>
            </w:r>
            <w:proofErr w:type="spellEnd"/>
            <w:r w:rsidRPr="00E55DA6"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 xml:space="preserve"> Choi s5145987</w:t>
            </w:r>
          </w:p>
          <w:p w14:paraId="0A52C59D" w14:textId="2C0FB225" w:rsidR="00677480" w:rsidRPr="00677480" w:rsidRDefault="00E55DA6" w:rsidP="00677480">
            <w:pPr>
              <w:pStyle w:val="Heading3"/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E55DA6"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 xml:space="preserve">Marco </w:t>
            </w:r>
            <w:proofErr w:type="spellStart"/>
            <w:r w:rsidRPr="00E55DA6"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>Querzola</w:t>
            </w:r>
            <w:proofErr w:type="spellEnd"/>
            <w:r w:rsidRPr="00E55DA6"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  <w:t xml:space="preserve"> s5264979</w:t>
            </w:r>
          </w:p>
          <w:p w14:paraId="731D4453" w14:textId="77777777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609F0137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 w:fullDate="2022-10-09T00:00:00Z"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226F4D">
                  <w:t>October 9, 2022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>
          <w:footerReference w:type="first" r:id="rId7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 xml:space="preserve">A </w:t>
      </w:r>
      <w:proofErr w:type="gramStart"/>
      <w:r>
        <w:t>100 to 150 word</w:t>
      </w:r>
      <w:proofErr w:type="gramEnd"/>
      <w:r w:rsidR="002D4235">
        <w:t xml:space="preserve"> executive</w:t>
      </w:r>
      <w:r>
        <w:t xml:space="preserve"> summary of your findings. Do this last.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CB6DB3C" w14:textId="571F56C5" w:rsidR="002D4235" w:rsidRPr="00ED34AE" w:rsidRDefault="00184AA9" w:rsidP="00ED34AE">
      <w:pPr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</w:p>
    <w:p w14:paraId="2E9E7FA4" w14:textId="77777777" w:rsidR="002D4235" w:rsidRDefault="002D4235" w:rsidP="002D4235">
      <w:pPr>
        <w:rPr>
          <w:rStyle w:val="Heading1Char"/>
        </w:rPr>
      </w:pPr>
      <w:r>
        <w:rPr>
          <w:rStyle w:val="Heading1Char"/>
          <w:b w:val="0"/>
        </w:rPr>
        <w:br w:type="page"/>
      </w:r>
    </w:p>
    <w:p w14:paraId="2A18E72D" w14:textId="77777777" w:rsidR="0006175C" w:rsidRDefault="0006175C" w:rsidP="0006175C">
      <w:pPr>
        <w:pStyle w:val="Heading1"/>
        <w:rPr>
          <w:rStyle w:val="Heading1Char"/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81F39" wp14:editId="511291BE">
                <wp:simplePos x="0" y="0"/>
                <wp:positionH relativeFrom="column">
                  <wp:posOffset>-19050</wp:posOffset>
                </wp:positionH>
                <wp:positionV relativeFrom="paragraph">
                  <wp:posOffset>1472565</wp:posOffset>
                </wp:positionV>
                <wp:extent cx="594360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568A8" w14:textId="7EEB9B80" w:rsidR="0006175C" w:rsidRPr="005B3FFC" w:rsidRDefault="0006175C" w:rsidP="0006175C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5344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Default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381F3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5pt;margin-top:115.95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" stroked="f">
                <v:textbox style="mso-fit-shape-to-text:t" inset="0,0,0,0">
                  <w:txbxContent>
                    <w:p w14:paraId="38B568A8" w14:textId="7EEB9B80" w:rsidR="0006175C" w:rsidRPr="005B3FFC" w:rsidRDefault="0006175C" w:rsidP="0006175C">
                      <w:pPr>
                        <w:pStyle w:val="Caption"/>
                        <w:jc w:val="center"/>
                        <w:rPr>
                          <w:b/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53442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Default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6DFD2A" wp14:editId="2696179D">
            <wp:simplePos x="0" y="0"/>
            <wp:positionH relativeFrom="margin">
              <wp:align>right</wp:align>
            </wp:positionH>
            <wp:positionV relativeFrom="paragraph">
              <wp:posOffset>316230</wp:posOffset>
            </wp:positionV>
            <wp:extent cx="5943600" cy="1099185"/>
            <wp:effectExtent l="19050" t="19050" r="19050" b="24765"/>
            <wp:wrapTopAndBottom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Style w:val="Heading1Char"/>
          <w:b/>
        </w:rPr>
        <w:t>Analysis 1 – Main Page</w:t>
      </w:r>
    </w:p>
    <w:p w14:paraId="15EE7261" w14:textId="5165CEB0" w:rsidR="00B53442" w:rsidRDefault="00E7555A" w:rsidP="00737018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22D3F" wp14:editId="023674C2">
                <wp:simplePos x="0" y="0"/>
                <wp:positionH relativeFrom="column">
                  <wp:posOffset>84667</wp:posOffset>
                </wp:positionH>
                <wp:positionV relativeFrom="paragraph">
                  <wp:posOffset>3773593</wp:posOffset>
                </wp:positionV>
                <wp:extent cx="5880100" cy="63289"/>
                <wp:effectExtent l="0" t="0" r="25400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632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C3B61" id="Rectangle 4" o:spid="_x0000_s1026" style="position:absolute;margin-left:6.65pt;margin-top:297.15pt;width:463pt;height: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" filled="f" strokecolor="yellow" strokeweight="1pt"/>
            </w:pict>
          </mc:Fallback>
        </mc:AlternateContent>
      </w:r>
      <w:r w:rsidR="00B53442" w:rsidRPr="00350015">
        <w:drawing>
          <wp:anchor distT="0" distB="0" distL="114300" distR="114300" simplePos="0" relativeHeight="251661312" behindDoc="0" locked="0" layoutInCell="1" allowOverlap="1" wp14:anchorId="39A629AB" wp14:editId="54BC4772">
            <wp:simplePos x="0" y="0"/>
            <wp:positionH relativeFrom="column">
              <wp:posOffset>60960</wp:posOffset>
            </wp:positionH>
            <wp:positionV relativeFrom="paragraph">
              <wp:posOffset>2481580</wp:posOffset>
            </wp:positionV>
            <wp:extent cx="5943600" cy="3067685"/>
            <wp:effectExtent l="19050" t="19050" r="19050" b="18415"/>
            <wp:wrapTopAndBottom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6175C">
        <w:t xml:space="preserve">Each individual case has an offence year, offence month, offence code, offence description, associated legislation, associated clause (from legislation), face </w:t>
      </w:r>
      <w:proofErr w:type="gramStart"/>
      <w:r w:rsidR="0006175C">
        <w:t>value</w:t>
      </w:r>
      <w:r w:rsidR="00667E9E">
        <w:t xml:space="preserve"> </w:t>
      </w:r>
      <w:r w:rsidR="00667E9E">
        <w:t xml:space="preserve"> (</w:t>
      </w:r>
      <w:proofErr w:type="gramEnd"/>
      <w:r w:rsidR="00667E9E">
        <w:t>penalty amount for offence</w:t>
      </w:r>
      <w:r w:rsidR="00667E9E">
        <w:t>)</w:t>
      </w:r>
      <w:r w:rsidR="0006175C">
        <w:t xml:space="preserve"> and whether it was identified on camera. </w:t>
      </w:r>
      <w:r w:rsidR="0014373F">
        <w:t xml:space="preserve">Figure 1 displays the default cases shown to the user, when preferences have not been identified. </w:t>
      </w:r>
    </w:p>
    <w:p w14:paraId="7DE47FEA" w14:textId="3DA9A078" w:rsidR="00350015" w:rsidRDefault="00B53442" w:rsidP="00B5344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- Preferences Selected for Main Page</w:t>
      </w:r>
    </w:p>
    <w:p w14:paraId="00BFCB9A" w14:textId="0B135BDD" w:rsidR="0006175C" w:rsidRPr="00FD6924" w:rsidRDefault="00737018" w:rsidP="00661BFE">
      <w:pPr>
        <w:ind w:left="0"/>
      </w:pPr>
      <w:r>
        <w:t>Figure 2 displays a sample of the cases</w:t>
      </w:r>
      <w:r w:rsidR="006D2B32">
        <w:t xml:space="preserve"> that occurred between </w:t>
      </w:r>
      <w:r>
        <w:t>the 1</w:t>
      </w:r>
      <w:r w:rsidRPr="001E4C41">
        <w:rPr>
          <w:vertAlign w:val="superscript"/>
        </w:rPr>
        <w:t>st</w:t>
      </w:r>
      <w:r>
        <w:t xml:space="preserve"> of </w:t>
      </w:r>
      <w:r>
        <w:t>January</w:t>
      </w:r>
      <w:r>
        <w:t xml:space="preserve"> 2015 to the 1</w:t>
      </w:r>
      <w:r w:rsidRPr="001E4C41">
        <w:rPr>
          <w:vertAlign w:val="superscript"/>
        </w:rPr>
        <w:t>st</w:t>
      </w:r>
      <w:r>
        <w:t xml:space="preserve"> of </w:t>
      </w:r>
      <w:r w:rsidR="00B1203B">
        <w:t>January</w:t>
      </w:r>
      <w:r>
        <w:t xml:space="preserve"> 2016. </w:t>
      </w:r>
      <w:r>
        <w:t xml:space="preserve"> </w:t>
      </w:r>
      <w:r w:rsidR="00CE00DD">
        <w:t>Cases between the chosen dates</w:t>
      </w:r>
      <w:r w:rsidR="00307D60">
        <w:t xml:space="preserve"> occurred outside of a school zone. </w:t>
      </w:r>
      <w:r w:rsidR="00BA303B">
        <w:t xml:space="preserve">‘ROAD RULES 2014’ is </w:t>
      </w:r>
      <w:r w:rsidR="009E15E1">
        <w:t>more frequent than other</w:t>
      </w:r>
      <w:r w:rsidR="00BA303B">
        <w:t xml:space="preserve"> legislation</w:t>
      </w:r>
      <w:r w:rsidR="009E15E1">
        <w:t xml:space="preserve">s </w:t>
      </w:r>
      <w:r w:rsidR="00BA303B">
        <w:t xml:space="preserve">associated </w:t>
      </w:r>
      <w:r w:rsidR="009E15E1">
        <w:t xml:space="preserve">to this </w:t>
      </w:r>
      <w:r w:rsidR="00290F77">
        <w:t>period</w:t>
      </w:r>
      <w:r w:rsidR="009E15E1">
        <w:t>.</w:t>
      </w:r>
      <w:r w:rsidR="00290F77">
        <w:t xml:space="preserve"> </w:t>
      </w:r>
      <w:r w:rsidR="00022A0C">
        <w:t>Most cas</w:t>
      </w:r>
      <w:r w:rsidR="00D91E50">
        <w:t xml:space="preserve">es were captured by </w:t>
      </w:r>
      <w:r w:rsidR="00ED5FFD">
        <w:t>radar</w:t>
      </w:r>
      <w:r w:rsidR="008242BA">
        <w:t xml:space="preserve">, and </w:t>
      </w:r>
      <w:r w:rsidR="003D542A">
        <w:t>cases tend to be minor traffic offences (</w:t>
      </w:r>
      <w:r w:rsidR="00661BFE">
        <w:t>e.g.,</w:t>
      </w:r>
      <w:r w:rsidR="003D542A">
        <w:t xml:space="preserve"> </w:t>
      </w:r>
      <w:r w:rsidR="006F5885">
        <w:t xml:space="preserve">disobeying signs, such as stopping at a red </w:t>
      </w:r>
      <w:r w:rsidR="006F5885">
        <w:lastRenderedPageBreak/>
        <w:t xml:space="preserve">light or </w:t>
      </w:r>
      <w:r w:rsidR="00A3214E">
        <w:t xml:space="preserve">no parking). </w:t>
      </w:r>
      <w:r w:rsidR="0098770F">
        <w:t>Besides the occasional o</w:t>
      </w:r>
      <w:r w:rsidR="00A3214E">
        <w:t xml:space="preserve">utliers, </w:t>
      </w:r>
      <w:r w:rsidR="00E7555A">
        <w:t xml:space="preserve">as </w:t>
      </w:r>
      <w:r w:rsidR="00A53340">
        <w:t xml:space="preserve">highlighted in Figure 2, </w:t>
      </w:r>
      <w:r w:rsidR="00F90FAF">
        <w:t xml:space="preserve">face value stayed below the $500 range. </w:t>
      </w:r>
    </w:p>
    <w:p w14:paraId="58F28020" w14:textId="77777777" w:rsidR="0006175C" w:rsidRDefault="0006175C" w:rsidP="0006175C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2 – Distribution of Cases (Offence Code)</w:t>
      </w:r>
    </w:p>
    <w:p w14:paraId="02A4CB3A" w14:textId="77777777" w:rsidR="008A49B8" w:rsidRPr="008A49B8" w:rsidRDefault="008A49B8" w:rsidP="008A49B8"/>
    <w:p w14:paraId="6A2A39C5" w14:textId="77777777" w:rsidR="0006175C" w:rsidRPr="00184AA9" w:rsidRDefault="0006175C" w:rsidP="0006175C">
      <w:pPr>
        <w:pStyle w:val="Heading1"/>
      </w:pPr>
      <w:r>
        <w:rPr>
          <w:rStyle w:val="Heading1Char"/>
          <w:b/>
        </w:rPr>
        <w:t>Analysis 3 – Captured by Radar or Camera</w:t>
      </w:r>
    </w:p>
    <w:p w14:paraId="70F72051" w14:textId="77777777" w:rsidR="0006175C" w:rsidRDefault="0006175C" w:rsidP="0006175C">
      <w:pPr>
        <w:pStyle w:val="Heading1"/>
        <w:rPr>
          <w:rStyle w:val="Heading1Char"/>
          <w:b/>
        </w:rPr>
      </w:pPr>
      <w:r>
        <w:rPr>
          <w:rStyle w:val="Heading1Char"/>
          <w:b/>
        </w:rPr>
        <w:t xml:space="preserve">Analysis 4 – Mobile Phone Usage </w:t>
      </w:r>
    </w:p>
    <w:p w14:paraId="539FB6E4" w14:textId="77777777" w:rsidR="0006175C" w:rsidRPr="00184AA9" w:rsidRDefault="0006175C" w:rsidP="0006175C">
      <w:pPr>
        <w:pStyle w:val="Heading1"/>
      </w:pPr>
      <w:r>
        <w:rPr>
          <w:rStyle w:val="Heading1Char"/>
          <w:b/>
        </w:rPr>
        <w:t>Analysis 5 – School Zone</w:t>
      </w:r>
    </w:p>
    <w:p w14:paraId="2937FBD9" w14:textId="77777777" w:rsidR="00ED34AE" w:rsidRPr="00ED34AE" w:rsidRDefault="00ED34AE" w:rsidP="00ED34AE"/>
    <w:p w14:paraId="20586613" w14:textId="77777777" w:rsidR="002D4235" w:rsidRDefault="002D4235" w:rsidP="00184AA9">
      <w:pPr>
        <w:pStyle w:val="Heading1"/>
        <w:rPr>
          <w:rStyle w:val="Heading1Char"/>
          <w:b/>
        </w:rPr>
      </w:pPr>
    </w:p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>
      <w:footerReference w:type="default" r:id="rId10"/>
      <w:footerReference w:type="first" r:id="rId1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28F7D" w14:textId="77777777" w:rsidR="00B14281" w:rsidRDefault="00B14281">
      <w:pPr>
        <w:spacing w:after="0" w:line="240" w:lineRule="auto"/>
      </w:pPr>
      <w:r>
        <w:separator/>
      </w:r>
    </w:p>
  </w:endnote>
  <w:endnote w:type="continuationSeparator" w:id="0">
    <w:p w14:paraId="2CC3387F" w14:textId="77777777" w:rsidR="00B14281" w:rsidRDefault="00B14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C53F" w14:textId="77777777" w:rsidR="009000CE" w:rsidRDefault="00000000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center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  <w:r w:rsidR="00184AA9">
      <w:ptab w:relativeTo="margin" w:alignment="right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Content>
        <w:r w:rsidR="00184AA9">
          <w:t>[Type here]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14:paraId="42162423" w14:textId="3AE9277A" w:rsidR="009000CE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55DA6">
                <w:t>NSW Penalty Data Tool: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E55DA6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Brianne Byer</w:t>
              </w:r>
            </w:sdtContent>
          </w:sdt>
        </w:p>
      </w:tc>
      <w:tc>
        <w:tcPr>
          <w:tcW w:w="4675" w:type="dxa"/>
        </w:tcPr>
        <w:p w14:paraId="66753B50" w14:textId="1E1835A8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8A49B8">
            <w:rPr>
              <w:noProof/>
            </w:rPr>
            <w:t>4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47EBD8DE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55DA6">
          <w:t>NSW Penalty Data Tool: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E55DA6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Brianne Byer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B07FB" w14:textId="77777777" w:rsidR="00B14281" w:rsidRDefault="00B14281">
      <w:pPr>
        <w:spacing w:after="0" w:line="240" w:lineRule="auto"/>
      </w:pPr>
      <w:r>
        <w:separator/>
      </w:r>
    </w:p>
  </w:footnote>
  <w:footnote w:type="continuationSeparator" w:id="0">
    <w:p w14:paraId="67518777" w14:textId="77777777" w:rsidR="00B14281" w:rsidRDefault="00B142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22A0C"/>
    <w:rsid w:val="00031739"/>
    <w:rsid w:val="0006175C"/>
    <w:rsid w:val="0014373F"/>
    <w:rsid w:val="00184AA9"/>
    <w:rsid w:val="001E4C41"/>
    <w:rsid w:val="00226F4D"/>
    <w:rsid w:val="00290F77"/>
    <w:rsid w:val="002D4235"/>
    <w:rsid w:val="002D429B"/>
    <w:rsid w:val="00307D60"/>
    <w:rsid w:val="00350015"/>
    <w:rsid w:val="003D542A"/>
    <w:rsid w:val="00476F54"/>
    <w:rsid w:val="00661BFE"/>
    <w:rsid w:val="00667E9E"/>
    <w:rsid w:val="00677480"/>
    <w:rsid w:val="006D2B32"/>
    <w:rsid w:val="006F5885"/>
    <w:rsid w:val="00737018"/>
    <w:rsid w:val="008242BA"/>
    <w:rsid w:val="00841FF5"/>
    <w:rsid w:val="008A49B8"/>
    <w:rsid w:val="009000CE"/>
    <w:rsid w:val="0097144C"/>
    <w:rsid w:val="0098770F"/>
    <w:rsid w:val="009E15E1"/>
    <w:rsid w:val="009F0E2B"/>
    <w:rsid w:val="00A1370F"/>
    <w:rsid w:val="00A3214E"/>
    <w:rsid w:val="00A53340"/>
    <w:rsid w:val="00A539DD"/>
    <w:rsid w:val="00AD07E1"/>
    <w:rsid w:val="00AE0CAF"/>
    <w:rsid w:val="00B1203B"/>
    <w:rsid w:val="00B14281"/>
    <w:rsid w:val="00B53442"/>
    <w:rsid w:val="00B779FC"/>
    <w:rsid w:val="00BA303B"/>
    <w:rsid w:val="00BC2410"/>
    <w:rsid w:val="00C869EE"/>
    <w:rsid w:val="00CE00DD"/>
    <w:rsid w:val="00D91E50"/>
    <w:rsid w:val="00DC6292"/>
    <w:rsid w:val="00DD0ACF"/>
    <w:rsid w:val="00E25CD8"/>
    <w:rsid w:val="00E55DA6"/>
    <w:rsid w:val="00E7555A"/>
    <w:rsid w:val="00ED34AE"/>
    <w:rsid w:val="00ED5FFD"/>
    <w:rsid w:val="00EF1F30"/>
    <w:rsid w:val="00F25C83"/>
    <w:rsid w:val="00F85244"/>
    <w:rsid w:val="00F9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Caption">
    <w:name w:val="caption"/>
    <w:basedOn w:val="Normal"/>
    <w:next w:val="Normal"/>
    <w:uiPriority w:val="35"/>
    <w:unhideWhenUsed/>
    <w:qFormat/>
    <w:rsid w:val="0006175C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5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854693"/>
    <w:rsid w:val="00A87883"/>
    <w:rsid w:val="00B84D8F"/>
    <w:rsid w:val="00CF14BF"/>
    <w:rsid w:val="00FC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1D6CD26D88BC46519A736B8046733A77">
    <w:name w:val="1D6CD26D88BC46519A736B8046733A77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Term paper</Template>
  <TotalTime>74</TotalTime>
  <Pages>5</Pages>
  <Words>220</Words>
  <Characters>1259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&lt;PROJECT NAME&gt; Executive Summary</vt:lpstr>
    </vt:vector>
  </TitlesOfParts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NSW Penalty Data Tool: Executive Summary</dc:title>
  <dc:creator>Brianne Byer</dc:creator>
  <cp:keywords/>
  <cp:lastModifiedBy>Brianne Byer</cp:lastModifiedBy>
  <cp:revision>47</cp:revision>
  <dcterms:created xsi:type="dcterms:W3CDTF">2017-08-28T03:16:00Z</dcterms:created>
  <dcterms:modified xsi:type="dcterms:W3CDTF">2022-10-09T06:40:00Z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